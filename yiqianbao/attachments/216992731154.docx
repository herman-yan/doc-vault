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19D9C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756920</wp:posOffset>
                </wp:positionV>
                <wp:extent cx="5731510" cy="5181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EB0E1">
                            <w:pPr>
                              <w:spacing w:line="640" w:lineRule="exact"/>
                              <w:jc w:val="distribute"/>
                              <w:rPr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56"/>
                                <w:szCs w:val="96"/>
                                <w:lang w:val="en-US" w:eastAsia="zh-CN"/>
                              </w:rPr>
                              <w:t>陕西胥行时代新能源科技有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  <w:t>限公司</w:t>
                            </w:r>
                          </w:p>
                          <w:p w14:paraId="2EDBD9B0">
                            <w:pPr>
                              <w:jc w:val="distribute"/>
                              <w:rPr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9pt;margin-top:59.6pt;height:40.8pt;width:451.3pt;z-index:251660288;mso-width-relative:page;mso-height-relative:page;" filled="f" stroked="f" coordsize="21600,21600" o:gfxdata="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kiPN9sAAAAMAQAADwAAAAAAAAABACAAAAAiAAAA&#10;ZHJzL2Rvd25yZXYueG1sUEsBAhQAFAAAAAgAh07iQCC8+oU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BEB0E1">
                      <w:pPr>
                        <w:spacing w:line="640" w:lineRule="exact"/>
                        <w:jc w:val="distribute"/>
                        <w:rPr>
                          <w:b/>
                          <w:bCs/>
                          <w:color w:val="FF0000"/>
                          <w:sz w:val="56"/>
                          <w:szCs w:val="9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56"/>
                          <w:szCs w:val="96"/>
                          <w:lang w:val="en-US" w:eastAsia="zh-CN"/>
                        </w:rPr>
                        <w:t>陕西胥行时代新能源科技有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56"/>
                          <w:szCs w:val="96"/>
                        </w:rPr>
                        <w:t>限公司</w:t>
                      </w:r>
                    </w:p>
                    <w:p w14:paraId="2EDBD9B0">
                      <w:pPr>
                        <w:jc w:val="distribute"/>
                        <w:rPr>
                          <w:b/>
                          <w:bCs/>
                          <w:color w:val="FF0000"/>
                          <w:sz w:val="5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1757680</wp:posOffset>
                </wp:positionV>
                <wp:extent cx="5878195" cy="72504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195" cy="725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01FFC">
                            <w:pPr>
                              <w:ind w:firstLine="3362" w:firstLineChars="7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eastAsia="zh-CN"/>
                              </w:rPr>
                              <w:t>证明</w:t>
                            </w:r>
                          </w:p>
                          <w:p w14:paraId="7B7B976B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eastAsia="zh-CN"/>
                              </w:rPr>
                            </w:pPr>
                          </w:p>
                          <w:p w14:paraId="56A13095">
                            <w:pPr>
                              <w:ind w:firstLine="640" w:firstLineChars="20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eastAsia="zh-CN"/>
                              </w:rPr>
                              <w:t>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李昊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同志，身份证号：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610726200802072316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，在我单位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技术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部门任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 售后维修工程师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职位。自2026年4月1日进入我单位工作，特此证明。</w:t>
                            </w:r>
                          </w:p>
                          <w:p w14:paraId="67EA6069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10C1E704">
                            <w:pPr>
                              <w:ind w:firstLine="640" w:firstLineChars="20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特此证明！</w:t>
                            </w:r>
                          </w:p>
                          <w:p w14:paraId="706786C9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1C6C4B72">
                            <w:pPr>
                              <w:ind w:firstLine="56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61133B14">
                            <w:pPr>
                              <w:ind w:firstLine="56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1552A4A2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         </w:t>
                            </w:r>
                          </w:p>
                          <w:p w14:paraId="2A266B08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 公司名称（盖章）：</w:t>
                            </w:r>
                          </w:p>
                          <w:p w14:paraId="72F07B78"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</w:t>
                            </w:r>
                          </w:p>
                          <w:p w14:paraId="72D7078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2026 年 4 月 8 日</w:t>
                            </w:r>
                          </w:p>
                          <w:p w14:paraId="56820F58">
                            <w:pPr>
                              <w:ind w:firstLine="6000" w:firstLineChars="2500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3pt;margin-top:138.4pt;height:570.9pt;width:462.85pt;z-index:251659264;mso-width-relative:page;mso-height-relative:page;" filled="f" stroked="f" coordsize="21600,21600" o:gfxdata="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W4ZhfcAAAADQEAAA8AAAAAAAAAAQAgAAAAIgAA&#10;AGRycy9kb3ducmV2LnhtbFBLAQIUABQAAAAIAIdO4kC0009o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701FFC">
                      <w:pPr>
                        <w:ind w:firstLine="3362" w:firstLineChars="7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eastAsia="zh-CN"/>
                        </w:rPr>
                        <w:t>证明</w:t>
                      </w:r>
                    </w:p>
                    <w:p w14:paraId="7B7B976B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eastAsia="zh-CN"/>
                        </w:rPr>
                      </w:pPr>
                    </w:p>
                    <w:p w14:paraId="56A13095">
                      <w:pPr>
                        <w:ind w:firstLine="640" w:firstLineChars="20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eastAsia="zh-CN"/>
                        </w:rPr>
                        <w:t>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李昊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同志，身份证号：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610726200802072316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，在我单位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技术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部门任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 售后维修工程师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职位。自2026年4月1日进入我单位工作，特此证明。</w:t>
                      </w:r>
                    </w:p>
                    <w:p w14:paraId="67EA6069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10C1E704">
                      <w:pPr>
                        <w:ind w:firstLine="640" w:firstLineChars="20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特此证明！</w:t>
                      </w:r>
                    </w:p>
                    <w:p w14:paraId="706786C9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</w:t>
                      </w:r>
                    </w:p>
                    <w:p w14:paraId="1C6C4B72">
                      <w:pPr>
                        <w:ind w:firstLine="56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61133B14">
                      <w:pPr>
                        <w:ind w:firstLine="56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1552A4A2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         </w:t>
                      </w:r>
                    </w:p>
                    <w:p w14:paraId="2A266B08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 公司名称（盖章）：</w:t>
                      </w:r>
                    </w:p>
                    <w:p w14:paraId="72F07B78">
                      <w:pP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</w:t>
                      </w:r>
                    </w:p>
                    <w:p w14:paraId="72D7078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2026 年 4 月 8 日</w:t>
                      </w:r>
                    </w:p>
                    <w:p w14:paraId="56820F58">
                      <w:pPr>
                        <w:ind w:firstLine="6000" w:firstLineChars="2500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1445260</wp:posOffset>
                </wp:positionV>
                <wp:extent cx="619061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8pt;margin-top:113.8pt;height:0pt;width:487.45pt;z-index:251663360;mso-width-relative:page;mso-height-relative:page;" filled="f" stroked="t" coordsize="21600,21600" o:gfxdata="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sWkUX&#10;2QAAAAwBAAAPAAAAAAAAAAEAIAAAACIAAABkcnMvZG93bnJldi54bWxQSwECFAAUAAAACACHTuJA&#10;QfQq7OcBAACyAwAADgAAAAAAAAABACAAAAAoAQAAZHJzL2Uyb0RvYy54bWxQSwUGAAAAAAYABgBZ&#10;AQAAg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ragraph">
                  <wp:posOffset>1405255</wp:posOffset>
                </wp:positionV>
                <wp:extent cx="6190615" cy="0"/>
                <wp:effectExtent l="0" t="13970" r="635" b="1460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55pt;margin-top:110.65pt;height:0pt;width:487.45pt;z-index:251661312;mso-width-relative:page;mso-height-relative:page;" filled="f" stroked="t" coordsize="21600,21600" o:gfxdata="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SZFwdgA&#10;AAAMAQAADwAAAAAAAAABACAAAAAiAAAAZHJzL2Rvd25yZXYueG1sUEsBAhQAFAAAAAgAh07iQJlN&#10;cT/mAQAAsgMAAA4AAAAAAAAAAQAgAAAAJw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9555480</wp:posOffset>
                </wp:positionV>
                <wp:extent cx="6190615" cy="0"/>
                <wp:effectExtent l="0" t="19050" r="6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2pt;margin-top:752.4pt;height:0pt;width:487.45pt;z-index:251662336;mso-width-relative:page;mso-height-relative:page;" filled="f" stroked="t" coordsize="21600,21600" o:gfxdata="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SAjms&#10;2gAAAA4BAAAPAAAAAAAAAAEAIAAAACIAAABkcnMvZG93bnJldi54bWxQSwECFAAUAAAACACHTuJA&#10;1/TSGeYBAACy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1B3DC57-E3A1-444F-A67B-D983152D8EB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2EA9ACB-88DC-4482-B8A0-F7C40682156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B67935A6-C88D-468C-9AE1-13D3F69CF07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082FF0FB-04C0-4CF5-9A95-E9187325F1B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69D3E46-5B93-401D-AC77-D5462241E17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992A1659-BF54-4D2B-A2D6-869B46A1CC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removePersonalInformation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8299C"/>
    <w:rsid w:val="00017825"/>
    <w:rsid w:val="00040CA5"/>
    <w:rsid w:val="00050FC6"/>
    <w:rsid w:val="00120745"/>
    <w:rsid w:val="00215285"/>
    <w:rsid w:val="002A786D"/>
    <w:rsid w:val="003C3327"/>
    <w:rsid w:val="00425242"/>
    <w:rsid w:val="004517CF"/>
    <w:rsid w:val="00472ACE"/>
    <w:rsid w:val="00472F0F"/>
    <w:rsid w:val="00523E0C"/>
    <w:rsid w:val="00527469"/>
    <w:rsid w:val="005670DE"/>
    <w:rsid w:val="005702D8"/>
    <w:rsid w:val="00580DD2"/>
    <w:rsid w:val="00636C53"/>
    <w:rsid w:val="0067499E"/>
    <w:rsid w:val="006C36BA"/>
    <w:rsid w:val="007019B6"/>
    <w:rsid w:val="0077163D"/>
    <w:rsid w:val="00893CB7"/>
    <w:rsid w:val="008B0D25"/>
    <w:rsid w:val="008D7A64"/>
    <w:rsid w:val="00A110BC"/>
    <w:rsid w:val="00A7798D"/>
    <w:rsid w:val="00B348D0"/>
    <w:rsid w:val="00B558A1"/>
    <w:rsid w:val="00B61045"/>
    <w:rsid w:val="00B65126"/>
    <w:rsid w:val="00C94BC3"/>
    <w:rsid w:val="00CF684F"/>
    <w:rsid w:val="00DA6799"/>
    <w:rsid w:val="00E01D68"/>
    <w:rsid w:val="00E13D59"/>
    <w:rsid w:val="00E2625E"/>
    <w:rsid w:val="00E93EB1"/>
    <w:rsid w:val="00ED4A51"/>
    <w:rsid w:val="00F75758"/>
    <w:rsid w:val="02301BD9"/>
    <w:rsid w:val="052A01AB"/>
    <w:rsid w:val="07EC61A5"/>
    <w:rsid w:val="0A6F1B02"/>
    <w:rsid w:val="190347B6"/>
    <w:rsid w:val="1C8779FE"/>
    <w:rsid w:val="1E041EF3"/>
    <w:rsid w:val="1E500225"/>
    <w:rsid w:val="1FF258A3"/>
    <w:rsid w:val="25A82628"/>
    <w:rsid w:val="2997426C"/>
    <w:rsid w:val="314D7BF8"/>
    <w:rsid w:val="340302F2"/>
    <w:rsid w:val="4D377ED7"/>
    <w:rsid w:val="4E9D1D67"/>
    <w:rsid w:val="4F371C08"/>
    <w:rsid w:val="61855BDF"/>
    <w:rsid w:val="6DA8299C"/>
    <w:rsid w:val="6E877496"/>
    <w:rsid w:val="7B452ABC"/>
    <w:rsid w:val="7C93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7\AppData\Roaming\kingsoft\office6\templates\download\56ae906c-e0a9-4924-b6e0-cda04798244a\&#21592;&#24037;&#24037;&#36164;&#35777;&#26126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员工工资证明模板.docx</Template>
  <Pages>1</Pages>
  <Words>0</Words>
  <Characters>0</Characters>
  <Lines>1</Lines>
  <Paragraphs>1</Paragraphs>
  <TotalTime>409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2025-03-03T03:54:00Z</dcterms:created>
  <dcterms:modified xsi:type="dcterms:W3CDTF">2026-04-08T03:42:37Z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v1.0_mb_Ro/ag+jBM/AWF8jkcA4FSw==</vt:lpwstr>
  </property>
  <property fmtid="{D5CDD505-2E9C-101B-9397-08002B2CF9AE}" pid="4" name="ICV">
    <vt:lpwstr>04EEAE5A4D9943D5A9EBFE561E0984C2_11</vt:lpwstr>
  </property>
  <property fmtid="{D5CDD505-2E9C-101B-9397-08002B2CF9AE}" pid="5" name="KSOTemplateDocerSaveRecord">
    <vt:lpwstr>eyJoZGlkIjoiMjdkODZhMDI5OTU4NGIzMTYzZjk0MTc1MGJjNWYxODIiLCJ1c2VySWQiOiIyNDQ5NTAzODQifQ==</vt:lpwstr>
  </property>
</Properties>
</file>