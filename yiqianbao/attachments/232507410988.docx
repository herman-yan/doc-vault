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76CA">
      <w:pPr>
        <w:pStyle w:val="2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  <w:r>
        <w:rPr>
          <w:rFonts w:hint="eastAsia"/>
          <w:lang w:eastAsia="zh-CN"/>
        </w:rPr>
        <w:t>（存根）</w:t>
      </w:r>
    </w:p>
    <w:p w14:paraId="4E8C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陈仲旭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610111200312220016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7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30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4D0BACA0">
      <w:pPr>
        <w:spacing w:line="36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32F97C33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277DC534">
      <w:pPr>
        <w:ind w:firstLine="5320" w:firstLineChars="19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 7月30日</w:t>
      </w:r>
      <w:r>
        <w:rPr>
          <w:rFonts w:ascii="宋体" w:hAnsi="宋体"/>
          <w:sz w:val="28"/>
          <w:szCs w:val="28"/>
        </w:rPr>
        <w:t xml:space="preserve">   </w:t>
      </w:r>
    </w:p>
    <w:p w14:paraId="01461511">
      <w:pPr>
        <w:ind w:firstLine="5320" w:firstLineChars="1900"/>
        <w:rPr>
          <w:rFonts w:ascii="宋体" w:hAnsi="宋体"/>
          <w:sz w:val="28"/>
          <w:szCs w:val="28"/>
        </w:rPr>
      </w:pPr>
    </w:p>
    <w:p w14:paraId="1BD2EF1B">
      <w:pPr>
        <w:pStyle w:val="2"/>
        <w:jc w:val="center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-1096645</wp:posOffset>
                </wp:positionH>
                <wp:positionV relativeFrom="paragraph">
                  <wp:posOffset>455930</wp:posOffset>
                </wp:positionV>
                <wp:extent cx="7620000" cy="0"/>
                <wp:effectExtent l="0" t="13970" r="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455" y="5450205"/>
                          <a:ext cx="76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6.35pt;margin-top:35.9pt;height:0pt;width:600pt;z-index:251659264;mso-width-relative:page;mso-height-relative:page;" filled="f" stroked="t" coordsize="21600,21600" o:gfxdata="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M8M9kAAAALAQAADwAAAAAAAAABACAAAAAiAAAAZHJzL2Rvd25yZXYueG1sUEsB&#10;AhQAFAAAAAgAh07iQG8G0x30AQAAwgMAAA4AAAAAAAAAAQAgAAAAKAEAAGRycy9lMm9Eb2MueG1s&#10;UEsFBgAAAAAGAAYAWQEAAI4FAAAAAA==&#10;">
                <v:fill on="f" focussize="0,0"/>
                <v:stroke weight="2.2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eastAsia="zh-CN"/>
        </w:rPr>
        <w:t>骑线盖章</w:t>
      </w:r>
    </w:p>
    <w:p w14:paraId="61B1A777">
      <w:pPr>
        <w:pStyle w:val="2"/>
        <w:jc w:val="center"/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</w:p>
    <w:p w14:paraId="434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陈仲旭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610111200312220016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7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30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114ED965">
      <w:pPr>
        <w:spacing w:line="360" w:lineRule="auto"/>
        <w:rPr>
          <w:rFonts w:hint="eastAsia" w:asci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43771CF4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16296EF4">
      <w:pPr>
        <w:ind w:firstLine="5320" w:firstLineChars="1900"/>
      </w:pPr>
      <w:bookmarkStart w:id="0" w:name="_GoBack"/>
      <w:bookmarkEnd w:id="0"/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2026年7月30日</w:t>
      </w:r>
      <w:r>
        <w:rPr>
          <w:rFonts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C512E"/>
    <w:rsid w:val="01786039"/>
    <w:rsid w:val="0F0C5BC6"/>
    <w:rsid w:val="158957DC"/>
    <w:rsid w:val="1DA371C0"/>
    <w:rsid w:val="341E6AF6"/>
    <w:rsid w:val="534D1E27"/>
    <w:rsid w:val="54BE05AF"/>
    <w:rsid w:val="5E4E3FB4"/>
    <w:rsid w:val="5E5E20A8"/>
    <w:rsid w:val="5F196E39"/>
    <w:rsid w:val="61D83249"/>
    <w:rsid w:val="6B9E69CD"/>
    <w:rsid w:val="6D535020"/>
    <w:rsid w:val="75FD21DE"/>
    <w:rsid w:val="7F5C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y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190</Words>
  <Characters>236</Characters>
  <Lines>0</Lines>
  <Paragraphs>0</Paragraphs>
  <TotalTime>1</TotalTime>
  <ScaleCrop>false</ScaleCrop>
  <LinksUpToDate>false</LinksUpToDate>
  <CharactersWithSpaces>268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2018-08-07T11:19:00Z</dcterms:created>
  <dc:creator>且思且行</dc:creator>
  <cp:lastModifiedBy>冰释凝霜</cp:lastModifiedBy>
  <dcterms:modified xsi:type="dcterms:W3CDTF">2026-08-17T04:55:06Z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eyJoZGlkIjoiNWUxYTgxOTBhMTU2MmE2ZTQxYWQ2YjAxN2JiZjMzYTEiLCJ1c2VySWQiOiI2NjY2Nzk2NzQifQ==</vt:lpwstr>
  </property>
  <property fmtid="{D5CDD505-2E9C-101B-9397-08002B2CF9AE}" pid="4" name="ICV">
    <vt:lpwstr>5E1879B621904D21933375DCF0BBB187_12</vt:lpwstr>
  </property>
</Properties>
</file>